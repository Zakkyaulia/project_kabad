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F5B33" w:rsidR="009F5B33" w:rsidP="009F5B33" w:rsidRDefault="009F5B33" w14:paraId="172490BB" w14:textId="295D7998">
      <w:pPr>
        <w:jc w:val="center"/>
        <w:rPr>
          <w:b/>
          <w:sz w:val="28"/>
          <w:u w:val="single"/>
        </w:rPr>
      </w:pPr>
      <w:r w:rsidRPr="009F5B33">
        <w:rPr>
          <w:b/>
          <w:sz w:val="28"/>
          <w:u w:val="single"/>
        </w:rPr>
        <w:t>Laporan Kegiatan Mahasiswa Kerja Prakt</w:t>
      </w:r>
      <w:r w:rsidR="00A3058C">
        <w:rPr>
          <w:b/>
          <w:sz w:val="28"/>
          <w:u w:val="single"/>
        </w:rPr>
        <w:t>i</w:t>
      </w:r>
      <w:r w:rsidRPr="009F5B33">
        <w:rPr>
          <w:b/>
          <w:sz w:val="28"/>
          <w:u w:val="single"/>
        </w:rPr>
        <w:t>k</w:t>
      </w:r>
    </w:p>
    <w:p w:rsidR="009F5B33" w:rsidP="009F5B33" w:rsidRDefault="009F5B33" w14:paraId="172490BC" w14:textId="77777777"/>
    <w:p w:rsidRPr="00C31979" w:rsidR="00FD1403" w:rsidP="00A12D0B" w:rsidRDefault="009F5B33" w14:paraId="172490BD" w14:textId="78BBD30E">
      <w:pPr>
        <w:tabs>
          <w:tab w:val="left" w:pos="2610"/>
        </w:tabs>
      </w:pPr>
      <w:r>
        <w:t>Instansi Kerja Prakt</w:t>
      </w:r>
      <w:r w:rsidR="00AC7B9D">
        <w:t>i</w:t>
      </w:r>
      <w:r>
        <w:t>k</w:t>
      </w:r>
      <w:r w:rsidR="00AC7B9D">
        <w:tab/>
      </w:r>
      <w:r w:rsidR="00AC7B9D">
        <w:tab/>
      </w:r>
      <w:r w:rsidR="00AC7B9D">
        <w:t>:</w:t>
      </w:r>
      <w:r w:rsidR="00FD1403">
        <w:rPr>
          <w:lang w:val="id-ID"/>
        </w:rPr>
        <w:t xml:space="preserve"> </w:t>
      </w:r>
    </w:p>
    <w:p w:rsidRPr="00FD1403" w:rsidR="009F5B33" w:rsidP="00E06417" w:rsidRDefault="009F5B33" w14:paraId="172490BE" w14:textId="0D594D5D">
      <w:pPr>
        <w:tabs>
          <w:tab w:val="left" w:pos="2610"/>
          <w:tab w:val="left" w:pos="2880"/>
          <w:tab w:val="left" w:pos="3600"/>
          <w:tab w:val="left" w:pos="4320"/>
          <w:tab w:val="left" w:pos="6690"/>
        </w:tabs>
        <w:rPr>
          <w:lang w:val="id-ID"/>
        </w:rPr>
      </w:pPr>
      <w:r>
        <w:t>Nama Mahasiswa</w:t>
      </w:r>
      <w:r>
        <w:tab/>
      </w:r>
      <w:r>
        <w:tab/>
      </w:r>
      <w:r w:rsidR="00AC7B9D">
        <w:t>:</w:t>
      </w:r>
      <w:r w:rsidR="00E06417">
        <w:rPr>
          <w:lang w:val="id-ID"/>
        </w:rPr>
        <w:tab/>
      </w:r>
    </w:p>
    <w:p w:rsidRPr="00FD1403" w:rsidR="009F5B33" w:rsidP="009F5B33" w:rsidRDefault="009F5B33" w14:paraId="172490BF" w14:textId="42123D5A">
      <w:pPr>
        <w:tabs>
          <w:tab w:val="left" w:pos="2610"/>
        </w:tabs>
        <w:rPr>
          <w:lang w:val="id-ID"/>
        </w:rPr>
      </w:pPr>
      <w:r>
        <w:t>NIM</w:t>
      </w:r>
      <w:r>
        <w:tab/>
      </w:r>
      <w:r>
        <w:tab/>
      </w:r>
      <w:r w:rsidR="00AC7B9D">
        <w:t>:</w:t>
      </w:r>
      <w:r w:rsidR="00FD1403">
        <w:rPr>
          <w:lang w:val="id-ID"/>
        </w:rPr>
        <w:t xml:space="preserve"> </w:t>
      </w:r>
    </w:p>
    <w:p w:rsidR="009F5B33" w:rsidP="009F5B33" w:rsidRDefault="009F5B33" w14:paraId="172490C0" w14:textId="77777777">
      <w:r>
        <w:tab/>
      </w:r>
    </w:p>
    <w:tbl>
      <w:tblPr>
        <w:tblW w:w="94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28"/>
        <w:gridCol w:w="4963"/>
        <w:gridCol w:w="1664"/>
        <w:gridCol w:w="2082"/>
      </w:tblGrid>
      <w:tr w:rsidRPr="009F5B33" w:rsidR="009F5B33" w:rsidTr="009F5B33" w14:paraId="172490C5" w14:textId="77777777">
        <w:trPr>
          <w:trHeight w:val="438"/>
        </w:trPr>
        <w:tc>
          <w:tcPr>
            <w:tcW w:w="728" w:type="dxa"/>
            <w:shd w:val="clear" w:color="auto" w:fill="C0C0C0"/>
            <w:vAlign w:val="center"/>
          </w:tcPr>
          <w:p w:rsidRPr="009F5B33" w:rsidR="009F5B33" w:rsidP="009F5B33" w:rsidRDefault="009F5B33" w14:paraId="172490C1" w14:textId="77777777">
            <w:pPr>
              <w:jc w:val="center"/>
              <w:rPr>
                <w:b/>
              </w:rPr>
            </w:pPr>
            <w:r w:rsidRPr="009F5B33">
              <w:rPr>
                <w:b/>
              </w:rPr>
              <w:t>No</w:t>
            </w:r>
          </w:p>
        </w:tc>
        <w:tc>
          <w:tcPr>
            <w:tcW w:w="4963" w:type="dxa"/>
            <w:shd w:val="clear" w:color="auto" w:fill="C0C0C0"/>
            <w:vAlign w:val="center"/>
          </w:tcPr>
          <w:p w:rsidRPr="009F5B33" w:rsidR="009F5B33" w:rsidP="009F5B33" w:rsidRDefault="009F5B33" w14:paraId="172490C2" w14:textId="77777777">
            <w:pPr>
              <w:jc w:val="center"/>
              <w:rPr>
                <w:b/>
              </w:rPr>
            </w:pPr>
            <w:r w:rsidRPr="009F5B33">
              <w:rPr>
                <w:b/>
              </w:rPr>
              <w:t>Kegiatan</w:t>
            </w:r>
          </w:p>
        </w:tc>
        <w:tc>
          <w:tcPr>
            <w:tcW w:w="1664" w:type="dxa"/>
            <w:shd w:val="clear" w:color="auto" w:fill="C0C0C0"/>
            <w:vAlign w:val="center"/>
          </w:tcPr>
          <w:p w:rsidRPr="009F5B33" w:rsidR="009F5B33" w:rsidP="009F5B33" w:rsidRDefault="009F5B33" w14:paraId="172490C3" w14:textId="77777777">
            <w:pPr>
              <w:jc w:val="center"/>
              <w:rPr>
                <w:b/>
              </w:rPr>
            </w:pPr>
            <w:r w:rsidRPr="009F5B33">
              <w:rPr>
                <w:b/>
              </w:rPr>
              <w:t>Waktu</w:t>
            </w:r>
          </w:p>
        </w:tc>
        <w:tc>
          <w:tcPr>
            <w:tcW w:w="2082" w:type="dxa"/>
            <w:shd w:val="clear" w:color="auto" w:fill="C0C0C0"/>
            <w:vAlign w:val="center"/>
          </w:tcPr>
          <w:p w:rsidRPr="009F5B33" w:rsidR="009F5B33" w:rsidP="009F5B33" w:rsidRDefault="009F5B33" w14:paraId="172490C4" w14:textId="77777777">
            <w:pPr>
              <w:jc w:val="center"/>
              <w:rPr>
                <w:b/>
              </w:rPr>
            </w:pPr>
            <w:r w:rsidRPr="009F5B33">
              <w:rPr>
                <w:b/>
              </w:rPr>
              <w:t>Pembimbing Lapangan</w:t>
            </w:r>
          </w:p>
        </w:tc>
      </w:tr>
      <w:tr w:rsidRPr="009F5B33" w:rsidR="009F5B33" w:rsidTr="009F5B33" w14:paraId="172490CA" w14:textId="77777777">
        <w:trPr>
          <w:trHeight w:val="678"/>
        </w:trPr>
        <w:tc>
          <w:tcPr>
            <w:tcW w:w="728" w:type="dxa"/>
          </w:tcPr>
          <w:p w:rsidRPr="009F5B33" w:rsidR="009F5B33" w:rsidP="009F5B33" w:rsidRDefault="009F5B33" w14:paraId="172490C6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C7" w14:textId="77777777"/>
        </w:tc>
        <w:tc>
          <w:tcPr>
            <w:tcW w:w="1664" w:type="dxa"/>
          </w:tcPr>
          <w:p w:rsidRPr="009F5B33" w:rsidR="009F5B33" w:rsidP="009F5B33" w:rsidRDefault="009F5B33" w14:paraId="172490C8" w14:textId="77777777"/>
        </w:tc>
        <w:tc>
          <w:tcPr>
            <w:tcW w:w="2082" w:type="dxa"/>
          </w:tcPr>
          <w:p w:rsidRPr="009F5B33" w:rsidR="009F5B33" w:rsidP="009F5B33" w:rsidRDefault="009F5B33" w14:paraId="172490C9" w14:textId="77777777"/>
        </w:tc>
      </w:tr>
      <w:tr w:rsidRPr="009F5B33" w:rsidR="009F5B33" w:rsidTr="009F5B33" w14:paraId="172490CF" w14:textId="77777777">
        <w:trPr>
          <w:trHeight w:val="707"/>
        </w:trPr>
        <w:tc>
          <w:tcPr>
            <w:tcW w:w="728" w:type="dxa"/>
          </w:tcPr>
          <w:p w:rsidRPr="009F5B33" w:rsidR="009F5B33" w:rsidP="009F5B33" w:rsidRDefault="009F5B33" w14:paraId="172490CB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CC" w14:textId="77777777"/>
        </w:tc>
        <w:tc>
          <w:tcPr>
            <w:tcW w:w="1664" w:type="dxa"/>
          </w:tcPr>
          <w:p w:rsidRPr="009F5B33" w:rsidR="009F5B33" w:rsidP="009F5B33" w:rsidRDefault="009F5B33" w14:paraId="172490CD" w14:textId="77777777"/>
        </w:tc>
        <w:tc>
          <w:tcPr>
            <w:tcW w:w="2082" w:type="dxa"/>
          </w:tcPr>
          <w:p w:rsidRPr="009F5B33" w:rsidR="009F5B33" w:rsidP="009F5B33" w:rsidRDefault="009F5B33" w14:paraId="172490CE" w14:textId="77777777"/>
        </w:tc>
      </w:tr>
      <w:tr w:rsidRPr="009F5B33" w:rsidR="009F5B33" w:rsidTr="009F5B33" w14:paraId="172490D4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D0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D1" w14:textId="77777777"/>
        </w:tc>
        <w:tc>
          <w:tcPr>
            <w:tcW w:w="1664" w:type="dxa"/>
          </w:tcPr>
          <w:p w:rsidRPr="009F5B33" w:rsidR="009F5B33" w:rsidP="009F5B33" w:rsidRDefault="009F5B33" w14:paraId="172490D2" w14:textId="77777777"/>
        </w:tc>
        <w:tc>
          <w:tcPr>
            <w:tcW w:w="2082" w:type="dxa"/>
          </w:tcPr>
          <w:p w:rsidRPr="009F5B33" w:rsidR="009F5B33" w:rsidP="009F5B33" w:rsidRDefault="009F5B33" w14:paraId="172490D3" w14:textId="77777777"/>
        </w:tc>
      </w:tr>
      <w:tr w:rsidRPr="009F5B33" w:rsidR="009F5B33" w:rsidTr="009F5B33" w14:paraId="172490D9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D5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D6" w14:textId="77777777"/>
        </w:tc>
        <w:tc>
          <w:tcPr>
            <w:tcW w:w="1664" w:type="dxa"/>
          </w:tcPr>
          <w:p w:rsidRPr="009F5B33" w:rsidR="009F5B33" w:rsidP="009F5B33" w:rsidRDefault="009F5B33" w14:paraId="172490D7" w14:textId="77777777"/>
        </w:tc>
        <w:tc>
          <w:tcPr>
            <w:tcW w:w="2082" w:type="dxa"/>
          </w:tcPr>
          <w:p w:rsidRPr="009F5B33" w:rsidR="009F5B33" w:rsidP="009F5B33" w:rsidRDefault="009F5B33" w14:paraId="172490D8" w14:textId="77777777"/>
        </w:tc>
      </w:tr>
      <w:tr w:rsidRPr="009F5B33" w:rsidR="009F5B33" w:rsidTr="009F5B33" w14:paraId="172490DE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DA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DB" w14:textId="77777777"/>
        </w:tc>
        <w:tc>
          <w:tcPr>
            <w:tcW w:w="1664" w:type="dxa"/>
          </w:tcPr>
          <w:p w:rsidRPr="009F5B33" w:rsidR="009F5B33" w:rsidP="009F5B33" w:rsidRDefault="009F5B33" w14:paraId="172490DC" w14:textId="77777777"/>
        </w:tc>
        <w:tc>
          <w:tcPr>
            <w:tcW w:w="2082" w:type="dxa"/>
          </w:tcPr>
          <w:p w:rsidRPr="009F5B33" w:rsidR="009F5B33" w:rsidP="009F5B33" w:rsidRDefault="009F5B33" w14:paraId="172490DD" w14:textId="77777777"/>
        </w:tc>
      </w:tr>
      <w:tr w:rsidRPr="009F5B33" w:rsidR="009F5B33" w:rsidTr="009F5B33" w14:paraId="172490E3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DF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E0" w14:textId="77777777"/>
        </w:tc>
        <w:tc>
          <w:tcPr>
            <w:tcW w:w="1664" w:type="dxa"/>
          </w:tcPr>
          <w:p w:rsidRPr="009F5B33" w:rsidR="009F5B33" w:rsidP="009F5B33" w:rsidRDefault="009F5B33" w14:paraId="172490E1" w14:textId="77777777"/>
        </w:tc>
        <w:tc>
          <w:tcPr>
            <w:tcW w:w="2082" w:type="dxa"/>
          </w:tcPr>
          <w:p w:rsidRPr="009F5B33" w:rsidR="009F5B33" w:rsidP="009F5B33" w:rsidRDefault="009F5B33" w14:paraId="172490E2" w14:textId="77777777"/>
        </w:tc>
      </w:tr>
      <w:tr w:rsidRPr="009F5B33" w:rsidR="009F5B33" w:rsidTr="009F5B33" w14:paraId="172490E8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E4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E5" w14:textId="77777777"/>
        </w:tc>
        <w:tc>
          <w:tcPr>
            <w:tcW w:w="1664" w:type="dxa"/>
          </w:tcPr>
          <w:p w:rsidRPr="009F5B33" w:rsidR="009F5B33" w:rsidP="009F5B33" w:rsidRDefault="009F5B33" w14:paraId="172490E6" w14:textId="77777777"/>
        </w:tc>
        <w:tc>
          <w:tcPr>
            <w:tcW w:w="2082" w:type="dxa"/>
          </w:tcPr>
          <w:p w:rsidRPr="009F5B33" w:rsidR="009F5B33" w:rsidP="009F5B33" w:rsidRDefault="009F5B33" w14:paraId="172490E7" w14:textId="77777777"/>
        </w:tc>
      </w:tr>
      <w:tr w:rsidRPr="009F5B33" w:rsidR="009F5B33" w:rsidTr="009F5B33" w14:paraId="172490ED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E9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EA" w14:textId="77777777"/>
        </w:tc>
        <w:tc>
          <w:tcPr>
            <w:tcW w:w="1664" w:type="dxa"/>
          </w:tcPr>
          <w:p w:rsidRPr="009F5B33" w:rsidR="009F5B33" w:rsidP="009F5B33" w:rsidRDefault="009F5B33" w14:paraId="172490EB" w14:textId="77777777"/>
        </w:tc>
        <w:tc>
          <w:tcPr>
            <w:tcW w:w="2082" w:type="dxa"/>
          </w:tcPr>
          <w:p w:rsidRPr="009F5B33" w:rsidR="009F5B33" w:rsidP="009F5B33" w:rsidRDefault="009F5B33" w14:paraId="172490EC" w14:textId="77777777"/>
        </w:tc>
      </w:tr>
      <w:tr w:rsidRPr="009F5B33" w:rsidR="009F5B33" w:rsidTr="009F5B33" w14:paraId="172490F2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EE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EF" w14:textId="77777777"/>
        </w:tc>
        <w:tc>
          <w:tcPr>
            <w:tcW w:w="1664" w:type="dxa"/>
          </w:tcPr>
          <w:p w:rsidRPr="009F5B33" w:rsidR="009F5B33" w:rsidP="009F5B33" w:rsidRDefault="009F5B33" w14:paraId="172490F0" w14:textId="77777777"/>
        </w:tc>
        <w:tc>
          <w:tcPr>
            <w:tcW w:w="2082" w:type="dxa"/>
          </w:tcPr>
          <w:p w:rsidRPr="009F5B33" w:rsidR="009F5B33" w:rsidP="009F5B33" w:rsidRDefault="009F5B33" w14:paraId="172490F1" w14:textId="77777777"/>
        </w:tc>
      </w:tr>
      <w:tr w:rsidRPr="009F5B33" w:rsidR="009F5B33" w:rsidTr="009F5B33" w14:paraId="172490F7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F3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F4" w14:textId="77777777"/>
        </w:tc>
        <w:tc>
          <w:tcPr>
            <w:tcW w:w="1664" w:type="dxa"/>
          </w:tcPr>
          <w:p w:rsidRPr="009F5B33" w:rsidR="009F5B33" w:rsidP="009F5B33" w:rsidRDefault="009F5B33" w14:paraId="172490F5" w14:textId="77777777"/>
        </w:tc>
        <w:tc>
          <w:tcPr>
            <w:tcW w:w="2082" w:type="dxa"/>
          </w:tcPr>
          <w:p w:rsidRPr="009F5B33" w:rsidR="009F5B33" w:rsidP="009F5B33" w:rsidRDefault="009F5B33" w14:paraId="172490F6" w14:textId="77777777"/>
        </w:tc>
      </w:tr>
      <w:tr w:rsidRPr="009F5B33" w:rsidR="009F5B33" w:rsidTr="009F5B33" w14:paraId="172490FC" w14:textId="77777777">
        <w:trPr>
          <w:trHeight w:val="684"/>
        </w:trPr>
        <w:tc>
          <w:tcPr>
            <w:tcW w:w="728" w:type="dxa"/>
          </w:tcPr>
          <w:p w:rsidRPr="009F5B33" w:rsidR="009F5B33" w:rsidP="009F5B33" w:rsidRDefault="009F5B33" w14:paraId="172490F8" w14:textId="77777777">
            <w:pPr>
              <w:jc w:val="center"/>
            </w:pPr>
          </w:p>
        </w:tc>
        <w:tc>
          <w:tcPr>
            <w:tcW w:w="4963" w:type="dxa"/>
          </w:tcPr>
          <w:p w:rsidRPr="009F5B33" w:rsidR="009F5B33" w:rsidP="009F5B33" w:rsidRDefault="009F5B33" w14:paraId="172490F9" w14:textId="77777777"/>
        </w:tc>
        <w:tc>
          <w:tcPr>
            <w:tcW w:w="1664" w:type="dxa"/>
          </w:tcPr>
          <w:p w:rsidRPr="009F5B33" w:rsidR="009F5B33" w:rsidP="009F5B33" w:rsidRDefault="009F5B33" w14:paraId="172490FA" w14:textId="77777777"/>
        </w:tc>
        <w:tc>
          <w:tcPr>
            <w:tcW w:w="2082" w:type="dxa"/>
          </w:tcPr>
          <w:p w:rsidRPr="009F5B33" w:rsidR="009F5B33" w:rsidP="009F5B33" w:rsidRDefault="009F5B33" w14:paraId="172490FB" w14:textId="77777777"/>
        </w:tc>
      </w:tr>
    </w:tbl>
    <w:p w:rsidR="009F5B33" w:rsidP="009F5B33" w:rsidRDefault="009F5B33" w14:paraId="172490FD" w14:textId="77777777">
      <w:r>
        <w:tab/>
      </w:r>
      <w:r>
        <w:tab/>
      </w:r>
      <w:r>
        <w:tab/>
      </w:r>
    </w:p>
    <w:p w:rsidR="009F5B33" w:rsidP="009F5B33" w:rsidRDefault="009F5B33" w14:paraId="172490FE" w14:textId="2012269E">
      <w:pPr>
        <w:ind w:left="4860"/>
      </w:pPr>
      <w:r>
        <w:t xml:space="preserve"> …………, …………………………, 20…</w:t>
      </w:r>
    </w:p>
    <w:p w:rsidR="009F5B33" w:rsidP="009F5B33" w:rsidRDefault="009F5B33" w14:paraId="172490FF" w14:textId="77777777">
      <w:pPr>
        <w:ind w:left="4860"/>
      </w:pPr>
    </w:p>
    <w:p w:rsidR="009F5B33" w:rsidP="009F5B33" w:rsidRDefault="009F5B33" w14:paraId="17249100" w14:textId="77777777">
      <w:pPr>
        <w:ind w:left="4860"/>
      </w:pPr>
      <w:r>
        <w:t>Diketahui *)</w:t>
      </w:r>
    </w:p>
    <w:p w:rsidR="009F5B33" w:rsidP="009F5B33" w:rsidRDefault="009F5B33" w14:paraId="17249101" w14:textId="77777777">
      <w:pPr>
        <w:ind w:left="4860"/>
      </w:pPr>
    </w:p>
    <w:p w:rsidR="009F5B33" w:rsidP="009F5B33" w:rsidRDefault="009F5B33" w14:paraId="17249102" w14:textId="77777777">
      <w:pPr>
        <w:ind w:left="4860"/>
      </w:pPr>
    </w:p>
    <w:p w:rsidR="009F5B33" w:rsidP="009F5B33" w:rsidRDefault="009F5B33" w14:paraId="17249103" w14:textId="77777777">
      <w:pPr>
        <w:ind w:left="4860"/>
      </w:pPr>
    </w:p>
    <w:p w:rsidR="009F5B33" w:rsidP="009F5B33" w:rsidRDefault="009F5B33" w14:paraId="17249104" w14:textId="77777777">
      <w:pPr>
        <w:ind w:left="4860"/>
      </w:pPr>
    </w:p>
    <w:p w:rsidR="009F5B33" w:rsidP="009F5B33" w:rsidRDefault="009F5B33" w14:paraId="17249105" w14:textId="77777777">
      <w:pPr>
        <w:ind w:left="4860"/>
      </w:pPr>
      <w:r>
        <w:t>(……………………………………….……)</w:t>
      </w:r>
    </w:p>
    <w:p w:rsidR="00FD1403" w:rsidP="009F5B33" w:rsidRDefault="00FD1403" w14:paraId="17249106" w14:textId="77777777">
      <w:pPr>
        <w:rPr>
          <w:i/>
          <w:sz w:val="20"/>
          <w:lang w:val="id-ID"/>
        </w:rPr>
      </w:pPr>
    </w:p>
    <w:p w:rsidRPr="009F5B33" w:rsidR="006E40E5" w:rsidP="009F5B33" w:rsidRDefault="009F5B33" w14:paraId="17249107" w14:textId="7FB56DE9">
      <w:pPr>
        <w:rPr>
          <w:i/>
          <w:sz w:val="20"/>
        </w:rPr>
      </w:pPr>
      <w:r w:rsidRPr="009F5B33">
        <w:rPr>
          <w:i/>
          <w:sz w:val="20"/>
        </w:rPr>
        <w:t>*) Staf yang ditugaskan oleh Instansi ybs.</w:t>
      </w:r>
    </w:p>
    <w:sectPr w:rsidRPr="009F5B33" w:rsidR="006E40E5" w:rsidSect="00FD1403">
      <w:headerReference w:type="default" r:id="rId7"/>
      <w:pgSz w:w="11900" w:h="16840" w:orient="portrait"/>
      <w:pgMar w:top="2552" w:right="1797" w:bottom="851" w:left="1797" w:header="425" w:footer="709" w:gutter="0"/>
      <w:cols w:space="708"/>
      <w:docGrid w:linePitch="360"/>
      <w:footerReference w:type="default" r:id="Rb16d28ff1fa8460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3A76" w:rsidP="007E0EB3" w:rsidRDefault="004D3A76" w14:paraId="608E3D5B" w14:textId="77777777">
      <w:r>
        <w:separator/>
      </w:r>
    </w:p>
  </w:endnote>
  <w:endnote w:type="continuationSeparator" w:id="0">
    <w:p w:rsidR="004D3A76" w:rsidP="007E0EB3" w:rsidRDefault="004D3A76" w14:paraId="3BAA6F2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03E8C39" w:rsidTr="703E8C39" w14:paraId="09357F23">
      <w:trPr>
        <w:trHeight w:val="300"/>
      </w:trPr>
      <w:tc>
        <w:tcPr>
          <w:tcW w:w="2765" w:type="dxa"/>
          <w:tcMar/>
        </w:tcPr>
        <w:p w:rsidR="703E8C39" w:rsidP="703E8C39" w:rsidRDefault="703E8C39" w14:paraId="5053414E" w14:textId="301B17D3">
          <w:pPr>
            <w:pStyle w:val="Header"/>
            <w:bidi w:val="0"/>
            <w:ind w:left="-115"/>
            <w:jc w:val="left"/>
          </w:pPr>
        </w:p>
      </w:tc>
      <w:tc>
        <w:tcPr>
          <w:tcW w:w="2765" w:type="dxa"/>
          <w:tcMar/>
        </w:tcPr>
        <w:p w:rsidR="703E8C39" w:rsidP="703E8C39" w:rsidRDefault="703E8C39" w14:paraId="66CB639E" w14:textId="44D9A474">
          <w:pPr>
            <w:pStyle w:val="Header"/>
            <w:bidi w:val="0"/>
            <w:jc w:val="center"/>
          </w:pPr>
        </w:p>
      </w:tc>
      <w:tc>
        <w:tcPr>
          <w:tcW w:w="2765" w:type="dxa"/>
          <w:tcMar/>
        </w:tcPr>
        <w:p w:rsidR="703E8C39" w:rsidP="703E8C39" w:rsidRDefault="703E8C39" w14:paraId="09FFFA06" w14:textId="3D0421F6">
          <w:pPr>
            <w:pStyle w:val="Header"/>
            <w:bidi w:val="0"/>
            <w:ind w:right="-115"/>
            <w:jc w:val="right"/>
          </w:pPr>
        </w:p>
      </w:tc>
    </w:tr>
  </w:tbl>
  <w:p w:rsidR="703E8C39" w:rsidP="703E8C39" w:rsidRDefault="703E8C39" w14:paraId="1E951AD5" w14:textId="3CB751D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3A76" w:rsidP="007E0EB3" w:rsidRDefault="004D3A76" w14:paraId="7C6E405D" w14:textId="77777777">
      <w:r>
        <w:separator/>
      </w:r>
    </w:p>
  </w:footnote>
  <w:footnote w:type="continuationSeparator" w:id="0">
    <w:p w:rsidR="004D3A76" w:rsidP="007E0EB3" w:rsidRDefault="004D3A76" w14:paraId="47B977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10207" w:type="dxa"/>
      <w:tblInd w:w="-885" w:type="dxa"/>
      <w:tblBorders>
        <w:top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803"/>
      <w:gridCol w:w="8404"/>
    </w:tblGrid>
    <w:tr w:rsidR="00C13990" w:rsidTr="0071615F" w14:paraId="17249115" w14:textId="77777777">
      <w:tc>
        <w:tcPr>
          <w:tcW w:w="1803" w:type="dxa"/>
          <w:vAlign w:val="center"/>
        </w:tcPr>
        <w:p w:rsidR="00C13990" w:rsidP="0071615F" w:rsidRDefault="00C13990" w14:paraId="1724910E" w14:textId="4B8E059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7249117" wp14:editId="2C7B9914">
                <wp:extent cx="713040" cy="847725"/>
                <wp:effectExtent l="0" t="0" r="0" b="0"/>
                <wp:docPr id="4" name="Picture 4" descr="http://www.kliksumbar.com/foto_berita/medium_96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kliksumbar.com/foto_berita/medium_96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6222" cy="887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4" w:type="dxa"/>
        </w:tcPr>
        <w:p w:rsidRPr="004912AE" w:rsidR="00C13990" w:rsidP="0071615F" w:rsidRDefault="00E06417" w14:paraId="1724910F" w14:textId="77777777">
          <w:pPr>
            <w:pStyle w:val="Header"/>
            <w:rPr>
              <w:rFonts w:ascii="Times New Roman" w:hAnsi="Times New Roman" w:cs="Times New Roman"/>
              <w:sz w:val="28"/>
              <w:lang w:val="id-ID"/>
            </w:rPr>
          </w:pPr>
          <w:r w:rsidRPr="00794E69">
            <w:rPr>
              <w:rFonts w:ascii="Times New Roman" w:hAnsi="Times New Roman" w:cs="Times New Roman"/>
            </w:rPr>
            <w:t xml:space="preserve">KEMENTRIAN PENDIDIKAN, </w:t>
          </w:r>
          <w:r w:rsidRPr="00794E69">
            <w:rPr>
              <w:rFonts w:ascii="Times New Roman" w:hAnsi="Times New Roman" w:cs="Times New Roman"/>
              <w:lang w:val="id-ID"/>
            </w:rPr>
            <w:t>KEBUDAYAAN</w:t>
          </w:r>
          <w:r w:rsidRPr="00794E69">
            <w:rPr>
              <w:rFonts w:ascii="Times New Roman" w:hAnsi="Times New Roman" w:cs="Times New Roman"/>
            </w:rPr>
            <w:t>, RISET DAN TEKNOLOGI</w:t>
          </w:r>
        </w:p>
        <w:p w:rsidRPr="007947FF" w:rsidR="00C13990" w:rsidP="0071615F" w:rsidRDefault="00A3058C" w14:paraId="17249110" w14:textId="22789300">
          <w:pPr>
            <w:pStyle w:val="Header"/>
            <w:rPr>
              <w:rFonts w:ascii="Times New Roman" w:hAnsi="Times New Roman" w:cs="Times New Roman"/>
              <w:spacing w:val="60"/>
              <w:sz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C9C314" wp14:editId="2866825A">
                    <wp:simplePos x="0" y="0"/>
                    <wp:positionH relativeFrom="column">
                      <wp:posOffset>4098375</wp:posOffset>
                    </wp:positionH>
                    <wp:positionV relativeFrom="paragraph">
                      <wp:posOffset>165592</wp:posOffset>
                    </wp:positionV>
                    <wp:extent cx="1252289" cy="447675"/>
                    <wp:effectExtent l="0" t="0" r="0" b="952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52289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Pr="00A3058C" w:rsidR="00A3058C" w:rsidP="00A3058C" w:rsidRDefault="00A3058C" w14:paraId="783EA523" w14:textId="77777777">
                                <w:pPr>
                                  <w:jc w:val="center"/>
                                  <w:rPr>
                                    <w:b/>
                                    <w:outline/>
                                    <w:color w:val="000000"/>
                                    <w:sz w:val="48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A3058C">
                                  <w:rPr>
                                    <w:b/>
                                    <w:outline/>
                                    <w:color w:val="000000"/>
                                    <w:sz w:val="48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KP-002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24F8AC3A">
                  <v:shapetype id="_x0000_t202" coordsize="21600,21600" o:spt="202" path="m,l,21600r21600,l21600,xe" w14:anchorId="21C9C314">
                    <v:stroke joinstyle="miter"/>
                    <v:path gradientshapeok="t" o:connecttype="rect"/>
                  </v:shapetype>
                  <v:shape id="Text Box 1" style="position:absolute;margin-left:322.7pt;margin-top:13.05pt;width:98.6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">
                    <v:textbox>
                      <w:txbxContent>
                        <w:p w:rsidRPr="00A3058C" w:rsidR="00A3058C" w:rsidP="00A3058C" w:rsidRDefault="00A3058C" w14:paraId="7CE26688" w14:textId="77777777">
                          <w:pPr>
                            <w:jc w:val="center"/>
                            <w:rPr>
                              <w:b/>
                              <w:outline/>
                              <w:color w:val="000000"/>
                              <w:sz w:val="48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A3058C">
                            <w:rPr>
                              <w:b/>
                              <w:outline/>
                              <w:color w:val="000000"/>
                              <w:sz w:val="48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KP-002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7947FF" w:rsidR="00C13990">
            <w:rPr>
              <w:rFonts w:ascii="Times New Roman" w:hAnsi="Times New Roman" w:cs="Times New Roman"/>
              <w:spacing w:val="60"/>
              <w:sz w:val="28"/>
            </w:rPr>
            <w:t xml:space="preserve">UNIVERSITAS ANDALAS </w:t>
          </w:r>
        </w:p>
        <w:p w:rsidRPr="007947FF" w:rsidR="00C13990" w:rsidP="0071615F" w:rsidRDefault="00C13990" w14:paraId="17249111" w14:textId="7D9541D8">
          <w:pPr>
            <w:pStyle w:val="Header"/>
            <w:rPr>
              <w:rFonts w:ascii="Times New Roman" w:hAnsi="Times New Roman" w:cs="Times New Roman"/>
              <w:sz w:val="28"/>
            </w:rPr>
          </w:pPr>
          <w:r w:rsidRPr="007947FF">
            <w:rPr>
              <w:rFonts w:ascii="Times New Roman" w:hAnsi="Times New Roman" w:cs="Times New Roman"/>
              <w:sz w:val="28"/>
            </w:rPr>
            <w:t>FAKULTAS TEKNOLOGI INFORMASI</w:t>
          </w:r>
        </w:p>
        <w:p w:rsidRPr="007947FF" w:rsidR="00C13990" w:rsidP="0071615F" w:rsidRDefault="00E06417" w14:paraId="17249112" w14:textId="77777777">
          <w:pPr>
            <w:pStyle w:val="Header"/>
            <w:rPr>
              <w:rFonts w:ascii="Times New Roman" w:hAnsi="Times New Roman" w:cs="Times New Roman"/>
              <w:sz w:val="36"/>
            </w:rPr>
          </w:pPr>
          <w:r>
            <w:rPr>
              <w:rFonts w:ascii="Times New Roman" w:hAnsi="Times New Roman" w:cs="Times New Roman"/>
              <w:color w:val="1F497D" w:themeColor="text2"/>
              <w:sz w:val="36"/>
            </w:rPr>
            <w:t>DEPARTEMEN</w:t>
          </w:r>
          <w:r w:rsidRPr="007947FF" w:rsidR="00C13990">
            <w:rPr>
              <w:rFonts w:ascii="Times New Roman" w:hAnsi="Times New Roman" w:cs="Times New Roman"/>
              <w:color w:val="1F497D" w:themeColor="text2"/>
              <w:sz w:val="36"/>
            </w:rPr>
            <w:t xml:space="preserve"> SISTEM INFORMASI</w:t>
          </w:r>
        </w:p>
        <w:p w:rsidRPr="00E00DCA" w:rsidR="00C13990" w:rsidP="0071615F" w:rsidRDefault="00C13990" w14:paraId="17249113" w14:textId="77777777">
          <w:pPr>
            <w:pStyle w:val="Header"/>
            <w:spacing w:line="276" w:lineRule="auto"/>
            <w:rPr>
              <w:rFonts w:ascii="Times New Roman" w:hAnsi="Times New Roman" w:cs="Times New Roman"/>
            </w:rPr>
          </w:pPr>
          <w:r w:rsidRPr="00E00DCA">
            <w:rPr>
              <w:rFonts w:ascii="Times New Roman" w:hAnsi="Times New Roman" w:cs="Times New Roman"/>
            </w:rPr>
            <w:t xml:space="preserve">Kampus </w:t>
          </w:r>
          <w:r>
            <w:rPr>
              <w:rFonts w:ascii="Times New Roman" w:hAnsi="Times New Roman" w:cs="Times New Roman"/>
            </w:rPr>
            <w:t>Universitas Andalas,</w:t>
          </w:r>
          <w:r w:rsidRPr="00E00DCA">
            <w:rPr>
              <w:rFonts w:ascii="Times New Roman" w:hAnsi="Times New Roman" w:cs="Times New Roman"/>
            </w:rPr>
            <w:t xml:space="preserve"> Limau Manis, </w:t>
          </w:r>
          <w:r>
            <w:rPr>
              <w:rFonts w:ascii="Times New Roman" w:hAnsi="Times New Roman" w:cs="Times New Roman"/>
            </w:rPr>
            <w:t>Padang, Kode Pos</w:t>
          </w:r>
          <w:r w:rsidRPr="00E00DCA">
            <w:rPr>
              <w:rFonts w:ascii="Times New Roman" w:hAnsi="Times New Roman" w:cs="Times New Roman"/>
            </w:rPr>
            <w:t xml:space="preserve"> 25163</w:t>
          </w:r>
        </w:p>
        <w:p w:rsidRPr="00964BC0" w:rsidR="00C13990" w:rsidP="0071615F" w:rsidRDefault="00C13990" w14:paraId="17249114" w14:textId="77777777">
          <w:pPr>
            <w:pStyle w:val="Header"/>
            <w:spacing w:line="276" w:lineRule="auto"/>
            <w:rPr>
              <w:i/>
            </w:rPr>
          </w:pPr>
          <w:r>
            <w:rPr>
              <w:rFonts w:ascii="Times New Roman" w:hAnsi="Times New Roman" w:cs="Times New Roman"/>
              <w:i/>
              <w:sz w:val="22"/>
              <w:lang w:val="id-ID"/>
            </w:rPr>
            <w:t>Email: jurusan_si@fti.unand.ac.id</w:t>
          </w:r>
          <w:r w:rsidRPr="00964BC0">
            <w:rPr>
              <w:rFonts w:ascii="Times New Roman" w:hAnsi="Times New Roman" w:cs="Times New Roman"/>
              <w:i/>
              <w:sz w:val="22"/>
            </w:rPr>
            <w:t xml:space="preserve"> </w:t>
          </w:r>
          <w:r>
            <w:rPr>
              <w:rFonts w:ascii="Times New Roman" w:hAnsi="Times New Roman" w:cs="Times New Roman"/>
              <w:i/>
              <w:sz w:val="22"/>
              <w:lang w:val="id-ID"/>
            </w:rPr>
            <w:t xml:space="preserve"> dan  </w:t>
          </w:r>
          <w:r w:rsidRPr="00964BC0">
            <w:rPr>
              <w:rFonts w:ascii="Times New Roman" w:hAnsi="Times New Roman" w:cs="Times New Roman"/>
              <w:i/>
              <w:sz w:val="22"/>
            </w:rPr>
            <w:t>website: http://</w:t>
          </w:r>
          <w:r>
            <w:rPr>
              <w:rFonts w:ascii="Times New Roman" w:hAnsi="Times New Roman" w:cs="Times New Roman"/>
              <w:i/>
              <w:sz w:val="22"/>
            </w:rPr>
            <w:t>si.</w:t>
          </w:r>
          <w:r w:rsidRPr="00964BC0">
            <w:rPr>
              <w:rFonts w:ascii="Times New Roman" w:hAnsi="Times New Roman" w:cs="Times New Roman"/>
              <w:i/>
              <w:sz w:val="22"/>
            </w:rPr>
            <w:t>fti.unand.ac.id</w:t>
          </w:r>
        </w:p>
      </w:tc>
    </w:tr>
  </w:tbl>
  <w:p w:rsidR="007E0EB3" w:rsidRDefault="007E0EB3" w14:paraId="17249116" w14:textId="0BC692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198"/>
    <w:multiLevelType w:val="hybridMultilevel"/>
    <w:tmpl w:val="F8E40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74D05"/>
    <w:multiLevelType w:val="hybridMultilevel"/>
    <w:tmpl w:val="D31EB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390519">
    <w:abstractNumId w:val="1"/>
  </w:num>
  <w:num w:numId="2" w16cid:durableId="183941823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xNDSxMLQwNDc2M7VU0lEKTi0uzszPAykwrAUA8tZGsiwAAAA="/>
  </w:docVars>
  <w:rsids>
    <w:rsidRoot w:val="009F5B33"/>
    <w:rsid w:val="0001344C"/>
    <w:rsid w:val="00114CF2"/>
    <w:rsid w:val="00142881"/>
    <w:rsid w:val="001A08F4"/>
    <w:rsid w:val="0024725F"/>
    <w:rsid w:val="002F13E0"/>
    <w:rsid w:val="00392FCC"/>
    <w:rsid w:val="003E00CA"/>
    <w:rsid w:val="00420184"/>
    <w:rsid w:val="004D3A76"/>
    <w:rsid w:val="00534E47"/>
    <w:rsid w:val="00561AE9"/>
    <w:rsid w:val="005E70CB"/>
    <w:rsid w:val="00625A66"/>
    <w:rsid w:val="00627210"/>
    <w:rsid w:val="006564FB"/>
    <w:rsid w:val="006E40E5"/>
    <w:rsid w:val="00745541"/>
    <w:rsid w:val="007947FF"/>
    <w:rsid w:val="007E0EB3"/>
    <w:rsid w:val="00802A84"/>
    <w:rsid w:val="0093538A"/>
    <w:rsid w:val="00964BC0"/>
    <w:rsid w:val="009A2551"/>
    <w:rsid w:val="009C4145"/>
    <w:rsid w:val="009F5B33"/>
    <w:rsid w:val="00A12D0B"/>
    <w:rsid w:val="00A3058C"/>
    <w:rsid w:val="00AC7B9D"/>
    <w:rsid w:val="00B13713"/>
    <w:rsid w:val="00C13990"/>
    <w:rsid w:val="00C31979"/>
    <w:rsid w:val="00C646CD"/>
    <w:rsid w:val="00CF2C60"/>
    <w:rsid w:val="00D106E5"/>
    <w:rsid w:val="00DA3DEE"/>
    <w:rsid w:val="00E00DCA"/>
    <w:rsid w:val="00E06417"/>
    <w:rsid w:val="00E25727"/>
    <w:rsid w:val="00E8118D"/>
    <w:rsid w:val="00EB29A9"/>
    <w:rsid w:val="00ED49A0"/>
    <w:rsid w:val="00EE2C85"/>
    <w:rsid w:val="00EE7F9F"/>
    <w:rsid w:val="00F065F5"/>
    <w:rsid w:val="00F15DE7"/>
    <w:rsid w:val="00F25DCD"/>
    <w:rsid w:val="00F2737D"/>
    <w:rsid w:val="00F32DB8"/>
    <w:rsid w:val="00F83B15"/>
    <w:rsid w:val="00F90DA3"/>
    <w:rsid w:val="00FB1DFC"/>
    <w:rsid w:val="00FD1403"/>
    <w:rsid w:val="703E8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2490BB"/>
  <w14:defaultImageDpi w14:val="300"/>
  <w15:docId w15:val="{69756590-DEDB-425B-88E5-FAD381BCE9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9F5B33"/>
    <w:pPr>
      <w:keepNext/>
      <w:jc w:val="center"/>
      <w:outlineLvl w:val="5"/>
    </w:pPr>
    <w:rPr>
      <w:rFonts w:ascii="Arial Narrow" w:hAnsi="Arial Narrow" w:eastAsia="Times New Roman" w:cs="Times New Roman"/>
      <w:b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E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0EB3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E0EB3"/>
  </w:style>
  <w:style w:type="paragraph" w:styleId="Footer">
    <w:name w:val="footer"/>
    <w:basedOn w:val="Normal"/>
    <w:link w:val="FooterChar"/>
    <w:uiPriority w:val="99"/>
    <w:unhideWhenUsed/>
    <w:rsid w:val="007E0EB3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E0EB3"/>
  </w:style>
  <w:style w:type="paragraph" w:styleId="BalloonText">
    <w:name w:val="Balloon Text"/>
    <w:basedOn w:val="Normal"/>
    <w:link w:val="BalloonTextChar"/>
    <w:uiPriority w:val="99"/>
    <w:semiHidden/>
    <w:unhideWhenUsed/>
    <w:rsid w:val="00EE7F9F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7F9F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EE7F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6Char" w:customStyle="1">
    <w:name w:val="Heading 6 Char"/>
    <w:basedOn w:val="DefaultParagraphFont"/>
    <w:link w:val="Heading6"/>
    <w:rsid w:val="009F5B33"/>
    <w:rPr>
      <w:rFonts w:ascii="Arial Narrow" w:hAnsi="Arial Narrow" w:eastAsia="Times New Roman" w:cs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b16d28ff1fa8460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loudStorage\OwnCloud\KP\Kop%20Surat%20Jurusan%20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096A525D765FC44A179DF7EBB1B99C1" ma:contentTypeVersion="11" ma:contentTypeDescription="Buat sebuah dokumen baru." ma:contentTypeScope="" ma:versionID="970746d845140d4de46002883a771285">
  <xsd:schema xmlns:xsd="http://www.w3.org/2001/XMLSchema" xmlns:xs="http://www.w3.org/2001/XMLSchema" xmlns:p="http://schemas.microsoft.com/office/2006/metadata/properties" xmlns:ns2="f3f434d7-52dd-474d-b9af-ed7dbd5764f7" xmlns:ns3="2b3de328-fa2e-48e5-8a3f-f2573e7c3888" targetNamespace="http://schemas.microsoft.com/office/2006/metadata/properties" ma:root="true" ma:fieldsID="da1ec1bd6660ccee6f52f8203b875889" ns2:_="" ns3:_="">
    <xsd:import namespace="f3f434d7-52dd-474d-b9af-ed7dbd5764f7"/>
    <xsd:import namespace="2b3de328-fa2e-48e5-8a3f-f2573e7c3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434d7-52dd-474d-b9af-ed7dbd576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Gambar" ma:readOnly="false" ma:fieldId="{5cf76f15-5ced-4ddc-b409-7134ff3c332f}" ma:taxonomyMulti="true" ma:sspId="863c0e2c-d198-459d-8e57-0807150b6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de328-fa2e-48e5-8a3f-f2573e7c388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2ad1b0-8411-4075-ba56-c5079030fcb2}" ma:internalName="TaxCatchAll" ma:showField="CatchAllData" ma:web="2b3de328-fa2e-48e5-8a3f-f2573e7c3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3de328-fa2e-48e5-8a3f-f2573e7c3888" xsi:nil="true"/>
    <lcf76f155ced4ddcb4097134ff3c332f xmlns="f3f434d7-52dd-474d-b9af-ed7dbd5764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798744-1A42-42FB-8381-4D68B915AAF7}"/>
</file>

<file path=customXml/itemProps2.xml><?xml version="1.0" encoding="utf-8"?>
<ds:datastoreItem xmlns:ds="http://schemas.openxmlformats.org/officeDocument/2006/customXml" ds:itemID="{0EA216C5-1971-4F4B-B00B-EF1C5A57A24F}"/>
</file>

<file path=customXml/itemProps3.xml><?xml version="1.0" encoding="utf-8"?>
<ds:datastoreItem xmlns:ds="http://schemas.openxmlformats.org/officeDocument/2006/customXml" ds:itemID="{0F027CA9-01E5-44A0-9D41-E9E68572D8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Kop Surat Jurusan SI</ap:Template>
  <ap:Application>Microsoft Word for the web</ap:Application>
  <ap:DocSecurity>0</ap:DocSecurity>
  <ap:ScaleCrop>false</ap:ScaleCrop>
  <ap:Company>Universitas Andalas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Husnil Kamil</dc:creator>
  <cp:keywords/>
  <dc:description/>
  <cp:lastModifiedBy>VIONI PUTRI</cp:lastModifiedBy>
  <cp:revision>12</cp:revision>
  <cp:lastPrinted>2013-09-06T07:34:00Z</cp:lastPrinted>
  <dcterms:created xsi:type="dcterms:W3CDTF">2013-08-28T13:30:00Z</dcterms:created>
  <dcterms:modified xsi:type="dcterms:W3CDTF">2025-12-30T04:58:58Z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0x0101002096A525D765FC44A179DF7EBB1B99C1</vt:lpwstr>
  </property>
  <property fmtid="{D5CDD505-2E9C-101B-9397-08002B2CF9AE}" pid="3" name="MediaServiceImageTags">
    <vt:lpwstr/>
  </property>
</Properties>
</file>